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1ba1b33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2023-01-17T15:55:42Z</dcterms:created>
  <dcterms:modified xsi:type="dcterms:W3CDTF">2023-01-17T15:55:42Z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