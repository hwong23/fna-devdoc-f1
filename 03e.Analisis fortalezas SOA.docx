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6083fcb del 12 Jul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2023-07-12T20:15:16Z</dcterms:created>
  <dcterms:modified xsi:type="dcterms:W3CDTF">2023-07-12T20:15:16Z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