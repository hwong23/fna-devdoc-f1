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1ca5161 del 19 Oct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consumiendo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dificultades al entendimiento de los conceptos y modelos de arquitectura del FNA. Encontrar un modelo o un concepto repetido entre todas las consultorías anteriores (UT Heinsohn-Asesoftw.), o que un concepto esté nombrado de una manera en uno y distintos en otra, o que este esté desacralizados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2023-10-19T20:50:05Z</dcterms:created>
  <dcterms:modified xsi:type="dcterms:W3CDTF">2023-10-19T20:50:05Z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