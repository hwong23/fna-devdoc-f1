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8cdc209 del 16 Feb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2023-02-16T22:07:53Z</dcterms:created>
  <dcterms:modified xsi:type="dcterms:W3CDTF">2023-02-16T22:07:53Z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