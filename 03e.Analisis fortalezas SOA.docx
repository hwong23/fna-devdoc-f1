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efe5bbc del 16 Feb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2023-02-16T21:42:45Z</dcterms:created>
  <dcterms:modified xsi:type="dcterms:W3CDTF">2023-02-16T21:42:45Z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