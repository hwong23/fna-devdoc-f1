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79fe744 del 06 Jul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2023-07-06T17:31:35Z</dcterms:created>
  <dcterms:modified xsi:type="dcterms:W3CDTF">2023-07-06T17:31:35Z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