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0e365ee del 26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2023-01-26T18:50:50Z</dcterms:created>
  <dcterms:modified xsi:type="dcterms:W3CDTF">2023-01-26T18:50:50Z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