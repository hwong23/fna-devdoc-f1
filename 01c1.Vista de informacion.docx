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0134ba0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2023-01-17T16:33:17Z</dcterms:created>
  <dcterms:modified xsi:type="dcterms:W3CDTF">2023-01-17T16:33:17Z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