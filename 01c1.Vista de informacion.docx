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e4a06a8 del 20 Feb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2023-02-20T13:59:11Z</dcterms:created>
  <dcterms:modified xsi:type="dcterms:W3CDTF">2023-02-20T13:59:11Z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