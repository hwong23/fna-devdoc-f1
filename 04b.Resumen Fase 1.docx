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24629e8 del 28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2023-06-28T11:38:36Z</dcterms:created>
  <dcterms:modified xsi:type="dcterms:W3CDTF">2023-06-28T11:38:36Z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