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6497aef del 30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2023-06-30T12:30:58Z</dcterms:created>
  <dcterms:modified xsi:type="dcterms:W3CDTF">2023-06-30T12:30:58Z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