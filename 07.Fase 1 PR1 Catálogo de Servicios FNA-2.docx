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00485fc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2023-01-16T19:53:18Z</dcterms:created>
  <dcterms:modified xsi:type="dcterms:W3CDTF">2023-01-16T19:53:18Z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