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f01c3ce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2023-01-16T19:43:10Z</dcterms:created>
  <dcterms:modified xsi:type="dcterms:W3CDTF">2023-01-16T19:43:10Z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