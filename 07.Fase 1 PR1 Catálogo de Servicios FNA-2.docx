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109bc73 del 16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2023-01-16T20:50:15Z</dcterms:created>
  <dcterms:modified xsi:type="dcterms:W3CDTF">2023-01-16T20:50:15Z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