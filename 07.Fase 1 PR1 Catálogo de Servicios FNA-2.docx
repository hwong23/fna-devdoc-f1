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a05e421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2023-01-16T21:14:07Z</dcterms:created>
  <dcterms:modified xsi:type="dcterms:W3CDTF">2023-01-16T21:14:07Z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