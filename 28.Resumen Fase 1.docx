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6e0d697 del 18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2023-01-18T17:58:23Z</dcterms:created>
  <dcterms:modified xsi:type="dcterms:W3CDTF">2023-01-18T17:58:23Z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