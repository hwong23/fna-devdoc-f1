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86d1b7a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2023-01-17T17:30:50Z</dcterms:created>
  <dcterms:modified xsi:type="dcterms:W3CDTF">2023-01-17T17:30:50Z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