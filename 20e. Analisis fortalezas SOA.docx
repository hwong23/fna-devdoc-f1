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b2349dd del 18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2023-01-18T17:19:36Z</dcterms:created>
  <dcterms:modified xsi:type="dcterms:W3CDTF">2023-01-18T17:19:36Z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