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38fda1c del 17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2023-01-17T16:18:06Z</dcterms:created>
  <dcterms:modified xsi:type="dcterms:W3CDTF">2023-01-17T16:18:06Z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