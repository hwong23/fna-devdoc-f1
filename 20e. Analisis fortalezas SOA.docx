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23da676 del 17 Jan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2023-01-17T16:04:02Z</dcterms:created>
  <dcterms:modified xsi:type="dcterms:W3CDTF">2023-01-17T16:04:02Z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